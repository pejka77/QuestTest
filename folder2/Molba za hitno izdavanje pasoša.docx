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D575A" w14:textId="77777777" w:rsidR="00384604" w:rsidRDefault="0055382B" w:rsidP="0055382B">
      <w:pPr>
        <w:pStyle w:val="Title"/>
        <w:rPr>
          <w:lang w:val="sr-Latn-ME"/>
        </w:rPr>
      </w:pPr>
      <w:r>
        <w:t xml:space="preserve">Molba za </w:t>
      </w:r>
      <w:r>
        <w:rPr>
          <w:lang w:val="sr-Latn-ME"/>
        </w:rPr>
        <w:t>hitno izdavanje pasoša</w:t>
      </w:r>
    </w:p>
    <w:p w14:paraId="6BCCE206" w14:textId="77777777" w:rsidR="0055382B" w:rsidRDefault="0055382B" w:rsidP="0055382B">
      <w:pPr>
        <w:rPr>
          <w:lang w:val="sr-Latn-ME"/>
        </w:rPr>
      </w:pPr>
    </w:p>
    <w:p w14:paraId="2E07E137" w14:textId="77777777" w:rsidR="0055382B" w:rsidRDefault="0055382B" w:rsidP="0055382B">
      <w:pPr>
        <w:rPr>
          <w:lang w:val="sr-Latn-ME"/>
        </w:rPr>
      </w:pPr>
      <w:r>
        <w:rPr>
          <w:lang w:val="sr-Latn-ME"/>
        </w:rPr>
        <w:t>Poštovani,</w:t>
      </w:r>
    </w:p>
    <w:p w14:paraId="7F57B725" w14:textId="77777777" w:rsidR="0055382B" w:rsidRDefault="0055382B" w:rsidP="0055382B">
      <w:pPr>
        <w:rPr>
          <w:lang w:val="sr-Latn-ME"/>
        </w:rPr>
      </w:pPr>
    </w:p>
    <w:p w14:paraId="631A012C" w14:textId="77777777" w:rsidR="0055382B" w:rsidRDefault="009F6120" w:rsidP="009F6120">
      <w:pPr>
        <w:rPr>
          <w:lang w:val="sr-Latn-ME"/>
        </w:rPr>
      </w:pPr>
      <w:r>
        <w:rPr>
          <w:lang w:val="sr-Latn-ME"/>
        </w:rPr>
        <w:t xml:space="preserve">Ovim putem, </w:t>
      </w:r>
      <w:r w:rsidRPr="009F6120">
        <w:rPr>
          <w:lang w:val="sr-Latn-ME"/>
        </w:rPr>
        <w:t>VF DIRAKO d.o.o. Beograd-Novi Beograd</w:t>
      </w:r>
      <w:r w:rsidRPr="009F6120">
        <w:rPr>
          <w:lang w:val="sr-Latn-ME"/>
        </w:rPr>
        <w:t xml:space="preserve"> </w:t>
      </w:r>
      <w:r>
        <w:rPr>
          <w:lang w:val="sr-Latn-ME"/>
        </w:rPr>
        <w:t xml:space="preserve">(MB: </w:t>
      </w:r>
      <w:r w:rsidRPr="009F6120">
        <w:rPr>
          <w:lang w:val="sr-Latn-ME"/>
        </w:rPr>
        <w:t>21562262</w:t>
      </w:r>
      <w:r>
        <w:rPr>
          <w:lang w:val="sr-Latn-ME"/>
        </w:rPr>
        <w:t xml:space="preserve">, PIB: </w:t>
      </w:r>
      <w:r w:rsidRPr="009F6120">
        <w:rPr>
          <w:lang w:val="sr-Latn-ME"/>
        </w:rPr>
        <w:t>111890532</w:t>
      </w:r>
      <w:r>
        <w:rPr>
          <w:lang w:val="sr-Latn-ME"/>
        </w:rPr>
        <w:t xml:space="preserve">, šifra i naziv delatnosti: </w:t>
      </w:r>
      <w:r w:rsidRPr="009F6120">
        <w:rPr>
          <w:lang w:val="sr-Latn-ME"/>
        </w:rPr>
        <w:t xml:space="preserve">6201 </w:t>
      </w:r>
      <w:r>
        <w:rPr>
          <w:lang w:val="sr-Latn-ME"/>
        </w:rPr>
        <w:t>–</w:t>
      </w:r>
      <w:r w:rsidRPr="009F6120">
        <w:rPr>
          <w:lang w:val="sr-Latn-ME"/>
        </w:rPr>
        <w:t xml:space="preserve"> </w:t>
      </w:r>
      <w:r>
        <w:rPr>
          <w:lang w:val="sr-Latn-ME"/>
        </w:rPr>
        <w:t>Računarsko programiranje) upućuje molbu za</w:t>
      </w:r>
      <w:r w:rsidR="0055382B">
        <w:rPr>
          <w:lang w:val="sr-Latn-ME"/>
        </w:rPr>
        <w:t xml:space="preserve"> hitno izda</w:t>
      </w:r>
      <w:r>
        <w:rPr>
          <w:lang w:val="sr-Latn-ME"/>
        </w:rPr>
        <w:t>vanje</w:t>
      </w:r>
      <w:r w:rsidR="0055382B">
        <w:rPr>
          <w:lang w:val="sr-Latn-ME"/>
        </w:rPr>
        <w:t xml:space="preserve"> pasoš</w:t>
      </w:r>
      <w:r>
        <w:rPr>
          <w:lang w:val="sr-Latn-ME"/>
        </w:rPr>
        <w:t>a</w:t>
      </w:r>
      <w:r w:rsidR="0055382B">
        <w:rPr>
          <w:lang w:val="sr-Latn-ME"/>
        </w:rPr>
        <w:t xml:space="preserve"> našem zaposlenom Ognjenu Pejčinoviću(</w:t>
      </w:r>
      <w:r>
        <w:rPr>
          <w:lang w:val="sr-Latn-ME"/>
        </w:rPr>
        <w:t xml:space="preserve">JMBG: 0507994710033, br. Lk. </w:t>
      </w:r>
      <w:r w:rsidR="002E48FB">
        <w:rPr>
          <w:lang w:val="sr-Latn-ME"/>
        </w:rPr>
        <w:t>009192894</w:t>
      </w:r>
      <w:r>
        <w:rPr>
          <w:lang w:val="sr-Latn-ME"/>
        </w:rPr>
        <w:t xml:space="preserve">), koji je u stalnom radnom odnosu u našoj firmi od </w:t>
      </w:r>
      <w:r w:rsidR="00F874F8">
        <w:rPr>
          <w:lang w:val="sr-Latn-ME"/>
        </w:rPr>
        <w:t>28.02.2020. godine</w:t>
      </w:r>
      <w:r w:rsidR="002E48FB">
        <w:rPr>
          <w:lang w:val="sr-Latn-ME"/>
        </w:rPr>
        <w:t xml:space="preserve">, </w:t>
      </w:r>
      <w:r w:rsidR="00191BA0">
        <w:rPr>
          <w:lang w:val="sr-Latn-ME"/>
        </w:rPr>
        <w:t>zbog službenog puta u Hrvatsku i Sloveniju u periodu od 06.10.2020.-08.10.2020. radi potpisivanja poslovnog ugovora sa kompanijama iz tih zemalja.</w:t>
      </w:r>
    </w:p>
    <w:p w14:paraId="77ABE333" w14:textId="77777777" w:rsidR="00191BA0" w:rsidRDefault="00191BA0" w:rsidP="009F6120">
      <w:pPr>
        <w:rPr>
          <w:lang w:val="sr-Latn-ME"/>
        </w:rPr>
      </w:pPr>
    </w:p>
    <w:p w14:paraId="18382326" w14:textId="77777777" w:rsidR="00191BA0" w:rsidRDefault="00191BA0" w:rsidP="009F6120">
      <w:pPr>
        <w:rPr>
          <w:lang w:val="sr-Latn-ME"/>
        </w:rPr>
      </w:pPr>
    </w:p>
    <w:p w14:paraId="3CA939F4" w14:textId="77777777" w:rsidR="00191BA0" w:rsidRDefault="00191BA0" w:rsidP="009F6120">
      <w:pPr>
        <w:rPr>
          <w:lang w:val="sr-Latn-ME"/>
        </w:rPr>
      </w:pPr>
    </w:p>
    <w:p w14:paraId="4321149D" w14:textId="77777777" w:rsidR="00191BA0" w:rsidRDefault="00DA6A56" w:rsidP="00DA6A56">
      <w:pPr>
        <w:jc w:val="right"/>
      </w:pPr>
      <w:r>
        <w:t>U Beogradu 30.09.2020. godine      ____________________</w:t>
      </w:r>
    </w:p>
    <w:p w14:paraId="6720B61B" w14:textId="77777777" w:rsidR="00DA6A56" w:rsidRDefault="00DA6A56" w:rsidP="00DA6A56">
      <w:pPr>
        <w:ind w:left="7200" w:firstLine="720"/>
        <w:jc w:val="center"/>
      </w:pPr>
      <w:r>
        <w:t>Ognjen Pejčinović, direk</w:t>
      </w:r>
      <w:bookmarkStart w:id="0" w:name="_GoBack"/>
      <w:bookmarkEnd w:id="0"/>
      <w:r>
        <w:t>tor VF Dirako</w:t>
      </w:r>
    </w:p>
    <w:p w14:paraId="6CF7194D" w14:textId="77777777" w:rsidR="00DA6A56" w:rsidRDefault="00DA6A56" w:rsidP="00DA6A56">
      <w:pPr>
        <w:ind w:left="7200" w:firstLine="720"/>
        <w:jc w:val="center"/>
      </w:pPr>
    </w:p>
    <w:p w14:paraId="5E92839A" w14:textId="77777777" w:rsidR="00DA6A56" w:rsidRDefault="00DA6A56" w:rsidP="00DA6A56">
      <w:pPr>
        <w:ind w:left="7200" w:firstLine="720"/>
        <w:jc w:val="center"/>
      </w:pPr>
    </w:p>
    <w:p w14:paraId="35CF82B0" w14:textId="77777777" w:rsidR="00DA6A56" w:rsidRPr="00DA6A56" w:rsidRDefault="00DA6A56" w:rsidP="00DA6A56">
      <w:pPr>
        <w:ind w:left="7200"/>
        <w:rPr>
          <w:lang w:val="sr-Latn-ME"/>
        </w:rPr>
      </w:pPr>
      <w:r>
        <w:t xml:space="preserve">*VF Dirako ne koristi </w:t>
      </w:r>
      <w:r>
        <w:rPr>
          <w:lang w:val="sr-Latn-ME"/>
        </w:rPr>
        <w:t>pečat</w:t>
      </w:r>
    </w:p>
    <w:sectPr w:rsidR="00DA6A56" w:rsidRPr="00DA6A56" w:rsidSect="00DF49AC">
      <w:headerReference w:type="default" r:id="rId6"/>
      <w:footerReference w:type="default" r:id="rId7"/>
      <w:pgSz w:w="11900" w:h="16840"/>
      <w:pgMar w:top="1537" w:right="851" w:bottom="851" w:left="851" w:header="2268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499F48" w14:textId="77777777" w:rsidR="0055382B" w:rsidRDefault="0055382B" w:rsidP="00DF49AC">
      <w:r>
        <w:separator/>
      </w:r>
    </w:p>
  </w:endnote>
  <w:endnote w:type="continuationSeparator" w:id="0">
    <w:p w14:paraId="0E99FF70" w14:textId="77777777" w:rsidR="0055382B" w:rsidRDefault="0055382B" w:rsidP="00DF4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976D4" w14:textId="77777777" w:rsidR="00DF49AC" w:rsidRDefault="00DF49AC">
    <w:pPr>
      <w:pStyle w:val="Footer"/>
    </w:pPr>
  </w:p>
  <w:p w14:paraId="10309609" w14:textId="77777777" w:rsidR="00457CA4" w:rsidRDefault="00457CA4">
    <w:pPr>
      <w:pStyle w:val="Footer"/>
    </w:pPr>
    <w:r>
      <w:rPr>
        <w:noProof/>
      </w:rPr>
      <w:pict w14:anchorId="216D56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0;margin-top:26.7pt;width:249.15pt;height:31.45pt;z-index:251657216">
          <v:imagedata r:id="rId1" o:title="VF Dirako memorandum"/>
          <o:lock v:ext="edit" aspectratio="f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6F34ED" w14:textId="77777777" w:rsidR="0055382B" w:rsidRDefault="0055382B" w:rsidP="00DF49AC">
      <w:r>
        <w:separator/>
      </w:r>
    </w:p>
  </w:footnote>
  <w:footnote w:type="continuationSeparator" w:id="0">
    <w:p w14:paraId="157A80E0" w14:textId="77777777" w:rsidR="0055382B" w:rsidRDefault="0055382B" w:rsidP="00DF49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37D61A" w14:textId="77777777" w:rsidR="00DF49AC" w:rsidRDefault="001762D7" w:rsidP="00DF49AC">
    <w:pPr>
      <w:pStyle w:val="Header"/>
      <w:tabs>
        <w:tab w:val="clear" w:pos="4320"/>
        <w:tab w:val="clear" w:pos="8640"/>
      </w:tabs>
    </w:pPr>
    <w:r>
      <w:rPr>
        <w:noProof/>
      </w:rPr>
      <w:pict w14:anchorId="779B71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0;margin-top:-72.55pt;width:138.6pt;height:29.5pt;z-index:251658240">
          <v:imagedata r:id="rId1" o:title="VF Dirako logo veliki"/>
          <o:lock v:ext="edit" aspectratio="f"/>
        </v:shape>
      </w:pict>
    </w:r>
    <w:r w:rsidR="00DF49AC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oNotTrackMoves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5382B"/>
    <w:rsid w:val="001762D7"/>
    <w:rsid w:val="00191BA0"/>
    <w:rsid w:val="002E48FB"/>
    <w:rsid w:val="00384604"/>
    <w:rsid w:val="00457CA4"/>
    <w:rsid w:val="004B11C3"/>
    <w:rsid w:val="0055382B"/>
    <w:rsid w:val="00561B55"/>
    <w:rsid w:val="00660751"/>
    <w:rsid w:val="009F6120"/>
    <w:rsid w:val="00AC3AFD"/>
    <w:rsid w:val="00DA6A56"/>
    <w:rsid w:val="00DF49AC"/>
    <w:rsid w:val="00E646ED"/>
    <w:rsid w:val="00ED0A36"/>
    <w:rsid w:val="00F8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5EDFF89A"/>
  <w14:defaultImageDpi w14:val="300"/>
  <w15:chartTrackingRefBased/>
  <w15:docId w15:val="{D48B2583-9D81-43D6-B5EA-919E82014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semiHidden="1" w:uiPriority="37" w:unhideWhenUsed="1"/>
    <w:lsdException w:name="Grid Table 3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9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49AC"/>
  </w:style>
  <w:style w:type="paragraph" w:styleId="Footer">
    <w:name w:val="footer"/>
    <w:basedOn w:val="Normal"/>
    <w:link w:val="FooterChar"/>
    <w:uiPriority w:val="99"/>
    <w:unhideWhenUsed/>
    <w:rsid w:val="00DF49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49AC"/>
  </w:style>
  <w:style w:type="paragraph" w:styleId="Title">
    <w:name w:val="Title"/>
    <w:basedOn w:val="Normal"/>
    <w:next w:val="Normal"/>
    <w:link w:val="TitleChar"/>
    <w:uiPriority w:val="10"/>
    <w:qFormat/>
    <w:rsid w:val="0055382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5382B"/>
    <w:rPr>
      <w:rFonts w:asciiTheme="majorHAnsi" w:eastAsiaTheme="majorEastAsia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jci\Desktop\VF%20Dirako%20memorandum%20Molba%20za%20pas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VF Dirako memorandum Molba za pasos</Template>
  <TotalTime>92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Links>
    <vt:vector size="12" baseType="variant">
      <vt:variant>
        <vt:i4>5832792</vt:i4>
      </vt:variant>
      <vt:variant>
        <vt:i4>-1</vt:i4>
      </vt:variant>
      <vt:variant>
        <vt:i4>2058</vt:i4>
      </vt:variant>
      <vt:variant>
        <vt:i4>1</vt:i4>
      </vt:variant>
      <vt:variant>
        <vt:lpwstr>VF Dirako memorandum</vt:lpwstr>
      </vt:variant>
      <vt:variant>
        <vt:lpwstr/>
      </vt:variant>
      <vt:variant>
        <vt:i4>4849791</vt:i4>
      </vt:variant>
      <vt:variant>
        <vt:i4>-1</vt:i4>
      </vt:variant>
      <vt:variant>
        <vt:i4>2060</vt:i4>
      </vt:variant>
      <vt:variant>
        <vt:i4>1</vt:i4>
      </vt:variant>
      <vt:variant>
        <vt:lpwstr>VF Dirako logo veliki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Ognjen Pejcinovic</dc:creator>
  <cp:keywords/>
  <dc:description/>
  <cp:lastModifiedBy>Ognjen Pejcinovic</cp:lastModifiedBy>
  <cp:revision>1</cp:revision>
  <dcterms:created xsi:type="dcterms:W3CDTF">2020-09-30T11:55:00Z</dcterms:created>
  <dcterms:modified xsi:type="dcterms:W3CDTF">2020-09-30T13:27:00Z</dcterms:modified>
</cp:coreProperties>
</file>